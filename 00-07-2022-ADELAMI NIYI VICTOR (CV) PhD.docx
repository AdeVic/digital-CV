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64DACABD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20EC9691" w14:textId="77777777" w:rsidR="001B2ABD" w:rsidRDefault="001B2ABD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1117D5D" wp14:editId="501C7C9A">
                      <wp:extent cx="2122805" cy="2122805"/>
                      <wp:effectExtent l="19050" t="19050" r="47625" b="47625"/>
                      <wp:docPr id="2" name="Oval 2" title="Professional Headshot of Ma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2805" cy="212280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EA456BA" id="Oval 2" o:spid="_x0000_s1026" alt="Title: Professional Headshot of Man" style="width:167.15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XaW5kb3dzIFBob3RvIEVkaXRvciAxMC4wLjEwMDExLjE2Mzg0AAAAAP4AAAABAAAA/gAA&#10;AAFXaW5kb3dzIFBob3RvIEVkaXRvciAxMC4wLjEwMDExLjE2Mzg0ADIwMjI6MDM6MDIgMTI6MjM6&#10;NDYAAAeQAAAHAAAABDAyMzGQAwACAAAAFAAAEVyQBAACAAAAFAAAEXCSkQACAAAAAzAwAACSkgAC&#10;AAAAAzAwAACgAQADAAAAAQABAADqHAAHAAAIDAAACVAAAAAAHOoAAAAI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PD94cGFja2V0IGVuZD0ndyc/Pv/bAEMAAwICAwICAwMDAwQD&#10;AwQFCAUFBAQFCgcHBggMCgwMCwoLCw0OEhANDhEOCwsQFhARExQVFRUMDxcYFhQYEhQVFP/bAEMB&#10;AwQEBQQFCQUFCRQNCw0UFBQUFBQUFBQUFBQUFBQUFBQUFBQUFBQUFBQUFBQUFBQUFBQUFBQUFBQU&#10;FBQUFBQUFP/AABEICpoKm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" strokecolor="#94b6d2 [3204]" strokeweight="5pt">
                      <v:fill r:id="rId8" o:title="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2F58FBD0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03C12AD1" w14:textId="0B61EB02" w:rsidR="001B2ABD" w:rsidRPr="00A55134" w:rsidRDefault="001F17E2" w:rsidP="001B2ABD">
            <w:pPr>
              <w:pStyle w:val="Title"/>
              <w:rPr>
                <w:b/>
                <w:bCs/>
              </w:rPr>
            </w:pPr>
            <w:r w:rsidRPr="00A55134">
              <w:rPr>
                <w:b/>
                <w:bCs/>
              </w:rPr>
              <w:t>ADELAMI</w:t>
            </w:r>
            <w:r w:rsidR="009A28D4">
              <w:rPr>
                <w:b/>
                <w:bCs/>
              </w:rPr>
              <w:t xml:space="preserve"> </w:t>
            </w:r>
            <w:r w:rsidRPr="00A55134">
              <w:rPr>
                <w:b/>
                <w:bCs/>
              </w:rPr>
              <w:t>NIYI VICTOR</w:t>
            </w:r>
          </w:p>
          <w:p w14:paraId="249435A5" w14:textId="2AE1253D" w:rsidR="001B2ABD" w:rsidRDefault="00E72CE2" w:rsidP="001B2ABD">
            <w:pPr>
              <w:pStyle w:val="Subtitle"/>
            </w:pPr>
            <w:r>
              <w:rPr>
                <w:spacing w:val="0"/>
                <w:w w:val="100"/>
              </w:rPr>
              <w:t>Data Scientist</w:t>
            </w:r>
          </w:p>
        </w:tc>
      </w:tr>
      <w:tr w:rsidR="001B2ABD" w14:paraId="7A4C2542" w14:textId="77777777" w:rsidTr="0076395B">
        <w:trPr>
          <w:trHeight w:val="9315"/>
        </w:trPr>
        <w:tc>
          <w:tcPr>
            <w:tcW w:w="3600" w:type="dxa"/>
          </w:tcPr>
          <w:sdt>
            <w:sdtPr>
              <w:id w:val="-1711873194"/>
              <w:placeholder>
                <w:docPart w:val="EA2E9DE8F9764E8A88C0996E167E522D"/>
              </w:placeholder>
              <w:temporary/>
              <w:showingPlcHdr/>
              <w15:appearance w15:val="hidden"/>
            </w:sdtPr>
            <w:sdtEndPr/>
            <w:sdtContent>
              <w:p w14:paraId="38A09FA9" w14:textId="77777777" w:rsidR="001B2ABD" w:rsidRDefault="00036450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73042DFB" w14:textId="2EE234C3" w:rsidR="001A3B95" w:rsidRDefault="001A3B95" w:rsidP="00036450">
            <w:r w:rsidRPr="001A3B95">
              <w:t>I am</w:t>
            </w:r>
            <w:r w:rsidR="007053A5">
              <w:t xml:space="preserve"> a data science enthusiast</w:t>
            </w:r>
            <w:r w:rsidRPr="001A3B95">
              <w:t xml:space="preserve"> passionate about solving practical problems in industries and government using machine learning</w:t>
            </w:r>
            <w:r w:rsidR="007053A5">
              <w:t xml:space="preserve"> algorithms and extensive data analysis and visualization.</w:t>
            </w:r>
          </w:p>
          <w:sdt>
            <w:sdtPr>
              <w:id w:val="-1954003311"/>
              <w:placeholder>
                <w:docPart w:val="B2E77DAA8E3C4ACB9B7EB06A8E016CDC"/>
              </w:placeholder>
              <w:temporary/>
              <w:showingPlcHdr/>
              <w15:appearance w15:val="hidden"/>
            </w:sdtPr>
            <w:sdtEndPr/>
            <w:sdtContent>
              <w:p w14:paraId="511FBB14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222DFFFFD8DF463DB872609458BD0346"/>
              </w:placeholder>
              <w:temporary/>
              <w:showingPlcHdr/>
              <w15:appearance w15:val="hidden"/>
            </w:sdtPr>
            <w:sdtEndPr/>
            <w:sdtContent>
              <w:p w14:paraId="4958D631" w14:textId="77777777" w:rsidR="004D3011" w:rsidRDefault="004D3011" w:rsidP="004D3011">
                <w:r w:rsidRPr="004D3011">
                  <w:t>PHONE:</w:t>
                </w:r>
              </w:p>
            </w:sdtContent>
          </w:sdt>
          <w:p w14:paraId="701DED2A" w14:textId="566A1649" w:rsidR="004D3011" w:rsidRDefault="001F17E2" w:rsidP="004D3011">
            <w:r>
              <w:t>+234-706-521-7308</w:t>
            </w:r>
          </w:p>
          <w:p w14:paraId="6E3A964D" w14:textId="77777777" w:rsidR="004D3011" w:rsidRDefault="004D3011" w:rsidP="004D3011"/>
          <w:sdt>
            <w:sdtPr>
              <w:id w:val="-240260293"/>
              <w:placeholder>
                <w:docPart w:val="2971151B820841A4AA37B1CB272BC824"/>
              </w:placeholder>
              <w:temporary/>
              <w:showingPlcHdr/>
              <w15:appearance w15:val="hidden"/>
            </w:sdtPr>
            <w:sdtEndPr/>
            <w:sdtContent>
              <w:p w14:paraId="58A4F01F" w14:textId="77777777" w:rsidR="004D3011" w:rsidRDefault="004D3011" w:rsidP="004D3011">
                <w:r w:rsidRPr="004D3011">
                  <w:t>EMAIL:</w:t>
                </w:r>
              </w:p>
            </w:sdtContent>
          </w:sdt>
          <w:p w14:paraId="03F5235F" w14:textId="12EDEEBF" w:rsidR="001F17E2" w:rsidRDefault="00B74E1C" w:rsidP="004D3011">
            <w:pPr>
              <w:rPr>
                <w:rStyle w:val="Hyperlink"/>
              </w:rPr>
            </w:pPr>
            <w:hyperlink r:id="rId9" w:history="1">
              <w:r w:rsidR="001A3B95" w:rsidRPr="00747A68">
                <w:rPr>
                  <w:rStyle w:val="Hyperlink"/>
                </w:rPr>
                <w:t>adelaminiyi@gmail.com</w:t>
              </w:r>
            </w:hyperlink>
          </w:p>
          <w:p w14:paraId="4CECCE8E" w14:textId="37E8FBE7" w:rsidR="007053A5" w:rsidRDefault="007053A5" w:rsidP="004D3011">
            <w:pPr>
              <w:rPr>
                <w:rStyle w:val="Hyperlink"/>
              </w:rPr>
            </w:pPr>
            <w:r>
              <w:rPr>
                <w:rStyle w:val="Hyperlink"/>
              </w:rPr>
              <w:t>niyi.adelami@yahoo.com</w:t>
            </w:r>
          </w:p>
          <w:p w14:paraId="2AD325E2" w14:textId="229050D1" w:rsidR="001A3B95" w:rsidRDefault="001A3B95" w:rsidP="004D3011">
            <w:pPr>
              <w:rPr>
                <w:rStyle w:val="Hyperlink"/>
              </w:rPr>
            </w:pPr>
          </w:p>
          <w:p w14:paraId="3342CCE0" w14:textId="4582D460" w:rsidR="00737BF8" w:rsidRDefault="00DB649E" w:rsidP="00737BF8">
            <w:r>
              <w:t>GitHub</w:t>
            </w:r>
            <w:r w:rsidR="00737BF8">
              <w:t>:</w:t>
            </w:r>
            <w:r w:rsidR="00054DA0">
              <w:t xml:space="preserve"> </w:t>
            </w:r>
            <w:hyperlink r:id="rId10" w:history="1">
              <w:r w:rsidR="00452323" w:rsidRPr="007F67C7">
                <w:rPr>
                  <w:rStyle w:val="Hyperlink"/>
                </w:rPr>
                <w:t>https://github.com/AdeVic/AdeVic/tree/main</w:t>
              </w:r>
            </w:hyperlink>
            <w:r w:rsidR="00452323">
              <w:t xml:space="preserve"> </w:t>
            </w:r>
          </w:p>
          <w:p w14:paraId="1579194D" w14:textId="4AC8F75C" w:rsidR="001A3B95" w:rsidRPr="00DB649E" w:rsidRDefault="00737BF8" w:rsidP="004D3011">
            <w:pPr>
              <w:rPr>
                <w:rStyle w:val="Hyperlink"/>
                <w:color w:val="auto"/>
                <w:u w:val="none"/>
              </w:rPr>
            </w:pPr>
            <w:r>
              <w:t>LinkedIn</w:t>
            </w:r>
            <w:r w:rsidR="00054DA0">
              <w:t>:</w:t>
            </w:r>
            <w:r>
              <w:t xml:space="preserve"> </w:t>
            </w:r>
            <w:r w:rsidRPr="0014222E">
              <w:rPr>
                <w:rStyle w:val="Hyperlink"/>
              </w:rPr>
              <w:t>https://www.linkedin.com/in/niyi-adelami-129ab294/</w:t>
            </w:r>
          </w:p>
          <w:sdt>
            <w:sdtPr>
              <w:rPr>
                <w:color w:val="B85A22" w:themeColor="accent2" w:themeShade="BF"/>
                <w:u w:val="single"/>
              </w:rPr>
              <w:id w:val="-1444214663"/>
              <w:placeholder>
                <w:docPart w:val="4E660CEF26C14D7E96C1E053A9A3D86B"/>
              </w:placeholder>
              <w:temporary/>
              <w:showingPlcHdr/>
              <w15:appearance w15:val="hidden"/>
            </w:sdtPr>
            <w:sdtEndPr>
              <w:rPr>
                <w:color w:val="548AB7" w:themeColor="accent1" w:themeShade="BF"/>
                <w:u w:val="none"/>
              </w:rPr>
            </w:sdtEndPr>
            <w:sdtContent>
              <w:p w14:paraId="7ABF2A0B" w14:textId="77777777" w:rsidR="004D3011" w:rsidRPr="00CB0055" w:rsidRDefault="00CB0055" w:rsidP="00CB0055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p w14:paraId="6F56BC15" w14:textId="5BF49C21" w:rsidR="004C6613" w:rsidRDefault="004C6613" w:rsidP="004D3011">
            <w:r w:rsidRPr="004C6613">
              <w:t>Giving advice</w:t>
            </w:r>
          </w:p>
          <w:p w14:paraId="7B664D3B" w14:textId="5992C9DB" w:rsidR="004D3011" w:rsidRDefault="001F17E2" w:rsidP="004D3011">
            <w:r>
              <w:t>Driving</w:t>
            </w:r>
          </w:p>
          <w:p w14:paraId="3A3C3637" w14:textId="77777777" w:rsidR="001F17E2" w:rsidRDefault="001A3B95" w:rsidP="004D3011">
            <w:r>
              <w:t>Photography</w:t>
            </w:r>
          </w:p>
          <w:p w14:paraId="41B613B4" w14:textId="77777777" w:rsidR="004C6613" w:rsidRDefault="004C6613" w:rsidP="004D3011">
            <w:r w:rsidRPr="004C6613">
              <w:t>Coding</w:t>
            </w:r>
          </w:p>
          <w:p w14:paraId="240A3BF0" w14:textId="77777777" w:rsidR="004C6613" w:rsidRDefault="004C6613" w:rsidP="004D3011">
            <w:r>
              <w:t>Animal Husbandry</w:t>
            </w:r>
          </w:p>
          <w:p w14:paraId="179B32E9" w14:textId="77777777" w:rsidR="00DB649E" w:rsidRDefault="00DB649E" w:rsidP="004D3011"/>
          <w:p w14:paraId="37D78366" w14:textId="77777777" w:rsidR="00DB649E" w:rsidRPr="00DB649E" w:rsidRDefault="00DB649E" w:rsidP="00DB649E">
            <w:pPr>
              <w:rPr>
                <w:rFonts w:asciiTheme="majorHAnsi" w:eastAsiaTheme="majorEastAsia" w:hAnsiTheme="majorHAnsi" w:cstheme="majorBidi"/>
                <w:b/>
                <w:caps/>
                <w:color w:val="548AB7" w:themeColor="accent1" w:themeShade="BF"/>
                <w:sz w:val="28"/>
                <w:szCs w:val="24"/>
              </w:rPr>
            </w:pPr>
            <w:r w:rsidRPr="00DB649E">
              <w:rPr>
                <w:rFonts w:asciiTheme="majorHAnsi" w:eastAsiaTheme="majorEastAsia" w:hAnsiTheme="majorHAnsi" w:cstheme="majorBidi"/>
                <w:b/>
                <w:caps/>
                <w:color w:val="548AB7" w:themeColor="accent1" w:themeShade="BF"/>
                <w:sz w:val="28"/>
                <w:szCs w:val="24"/>
              </w:rPr>
              <w:t>PERSONAL DATA</w:t>
            </w:r>
          </w:p>
          <w:p w14:paraId="61D8B10D" w14:textId="77777777" w:rsidR="00DB649E" w:rsidRDefault="00DB649E" w:rsidP="009A28D4">
            <w:pPr>
              <w:spacing w:before="240"/>
            </w:pPr>
            <w:r w:rsidRPr="006D5E6E">
              <w:rPr>
                <w:b/>
                <w:bCs/>
              </w:rPr>
              <w:t>DATE OF BIRTH:</w:t>
            </w:r>
            <w:r>
              <w:t xml:space="preserve"> 30th December 1990.</w:t>
            </w:r>
          </w:p>
          <w:p w14:paraId="510D271F" w14:textId="77777777" w:rsidR="00DB649E" w:rsidRDefault="00DB649E" w:rsidP="00DB649E">
            <w:r w:rsidRPr="006D5E6E">
              <w:rPr>
                <w:b/>
                <w:bCs/>
              </w:rPr>
              <w:t>PLACE OF BIRTH:</w:t>
            </w:r>
            <w:r>
              <w:t xml:space="preserve"> Akure.</w:t>
            </w:r>
          </w:p>
          <w:p w14:paraId="00A2C395" w14:textId="77777777" w:rsidR="00DB649E" w:rsidRDefault="00DB649E" w:rsidP="00DB649E">
            <w:r w:rsidRPr="006D5E6E">
              <w:rPr>
                <w:b/>
                <w:bCs/>
              </w:rPr>
              <w:t>STATE OF ORIGIN:</w:t>
            </w:r>
            <w:r>
              <w:t xml:space="preserve"> Ondo State.</w:t>
            </w:r>
          </w:p>
          <w:p w14:paraId="7F35CD25" w14:textId="77777777" w:rsidR="00DB649E" w:rsidRDefault="00DB649E" w:rsidP="00DB649E">
            <w:r w:rsidRPr="006D5E6E">
              <w:rPr>
                <w:b/>
                <w:bCs/>
              </w:rPr>
              <w:t>NATIONALITY:</w:t>
            </w:r>
            <w:r>
              <w:t xml:space="preserve"> Nigerian.</w:t>
            </w:r>
          </w:p>
          <w:p w14:paraId="4E0BF01D" w14:textId="33BA7FBE" w:rsidR="00DB649E" w:rsidRDefault="00DB649E" w:rsidP="00DB649E">
            <w:r w:rsidRPr="006D5E6E">
              <w:rPr>
                <w:b/>
                <w:bCs/>
              </w:rPr>
              <w:t>MARITAL STATUS:</w:t>
            </w:r>
            <w:r>
              <w:t xml:space="preserve"> </w:t>
            </w:r>
            <w:r>
              <w:t>Married</w:t>
            </w:r>
            <w:r>
              <w:t>.</w:t>
            </w:r>
          </w:p>
          <w:p w14:paraId="3B076EAA" w14:textId="77777777" w:rsidR="00DB649E" w:rsidRDefault="00DB649E" w:rsidP="00DB649E">
            <w:r w:rsidRPr="006D5E6E">
              <w:rPr>
                <w:b/>
                <w:bCs/>
              </w:rPr>
              <w:t>LANGUAGES SPOKEN:</w:t>
            </w:r>
            <w:r>
              <w:t xml:space="preserve"> English and Yoruba.</w:t>
            </w:r>
          </w:p>
          <w:p w14:paraId="300462C4" w14:textId="63492A1E" w:rsidR="00DB649E" w:rsidRPr="004D3011" w:rsidRDefault="00DB649E" w:rsidP="00DB649E">
            <w:r w:rsidRPr="006D5E6E">
              <w:rPr>
                <w:b/>
                <w:bCs/>
              </w:rPr>
              <w:t>NEXT OF KIN:</w:t>
            </w:r>
            <w:r>
              <w:t xml:space="preserve"> </w:t>
            </w:r>
            <w:r>
              <w:t>Ajayi Dorcas Opeyemi</w:t>
            </w:r>
            <w:r>
              <w:t>.</w:t>
            </w:r>
          </w:p>
        </w:tc>
        <w:tc>
          <w:tcPr>
            <w:tcW w:w="720" w:type="dxa"/>
          </w:tcPr>
          <w:p w14:paraId="334DB84B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77A9D03CCF32410AA170A2E28A0F357A"/>
              </w:placeholder>
              <w:temporary/>
              <w:showingPlcHdr/>
              <w15:appearance w15:val="hidden"/>
            </w:sdtPr>
            <w:sdtEndPr/>
            <w:sdtContent>
              <w:p w14:paraId="47A3ECD6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00381A6E" w14:textId="0AA5FEA8" w:rsidR="00036450" w:rsidRPr="00B359E4" w:rsidRDefault="001F17E2" w:rsidP="001F17E2">
            <w:pPr>
              <w:pStyle w:val="Heading4"/>
            </w:pPr>
            <w:r>
              <w:t>Handong Global University</w:t>
            </w:r>
            <w:r w:rsidR="006567F1">
              <w:t xml:space="preserve">, </w:t>
            </w:r>
            <w:r w:rsidR="006567F1" w:rsidRPr="006567F1">
              <w:rPr>
                <w:b w:val="0"/>
                <w:bCs/>
              </w:rPr>
              <w:t>Pohang-</w:t>
            </w:r>
            <w:proofErr w:type="spellStart"/>
            <w:r w:rsidR="006567F1" w:rsidRPr="006567F1">
              <w:rPr>
                <w:b w:val="0"/>
                <w:bCs/>
              </w:rPr>
              <w:t>si</w:t>
            </w:r>
            <w:proofErr w:type="spellEnd"/>
            <w:r w:rsidR="006567F1" w:rsidRPr="006567F1">
              <w:rPr>
                <w:b w:val="0"/>
                <w:bCs/>
              </w:rPr>
              <w:t>, South Korea.</w:t>
            </w:r>
            <w:r>
              <w:t xml:space="preserve"> </w:t>
            </w:r>
            <w:r w:rsidRPr="006567F1">
              <w:rPr>
                <w:b w:val="0"/>
                <w:bCs/>
              </w:rPr>
              <w:t>(</w:t>
            </w:r>
            <w:r w:rsidRPr="001F17E2">
              <w:rPr>
                <w:b w:val="0"/>
                <w:bCs/>
              </w:rPr>
              <w:t>August 2018</w:t>
            </w:r>
            <w:r w:rsidR="00036450" w:rsidRPr="001F17E2">
              <w:rPr>
                <w:b w:val="0"/>
                <w:bCs/>
              </w:rPr>
              <w:t xml:space="preserve"> </w:t>
            </w:r>
            <w:r w:rsidRPr="001F17E2">
              <w:rPr>
                <w:b w:val="0"/>
                <w:bCs/>
              </w:rPr>
              <w:t>–</w:t>
            </w:r>
            <w:r w:rsidR="00036450" w:rsidRPr="001F17E2">
              <w:rPr>
                <w:b w:val="0"/>
                <w:bCs/>
              </w:rPr>
              <w:t xml:space="preserve"> </w:t>
            </w:r>
            <w:r w:rsidRPr="001F17E2">
              <w:rPr>
                <w:b w:val="0"/>
                <w:bCs/>
              </w:rPr>
              <w:t>December 2019</w:t>
            </w:r>
            <w:r w:rsidRPr="006567F1">
              <w:rPr>
                <w:b w:val="0"/>
                <w:bCs/>
              </w:rPr>
              <w:t>)</w:t>
            </w:r>
          </w:p>
          <w:p w14:paraId="4945FC76" w14:textId="691DAB3E" w:rsidR="00036450" w:rsidRDefault="001F17E2" w:rsidP="00036450">
            <w:r>
              <w:t>Major: ICT Convergence (MSc)</w:t>
            </w:r>
          </w:p>
          <w:p w14:paraId="348A6A31" w14:textId="66B6016B" w:rsidR="00036450" w:rsidRPr="00B359E4" w:rsidRDefault="001F17E2" w:rsidP="001F17E2">
            <w:pPr>
              <w:pStyle w:val="Heading4"/>
            </w:pPr>
            <w:r>
              <w:t>Adekunle Ajasin University</w:t>
            </w:r>
            <w:r w:rsidR="006567F1" w:rsidRPr="006567F1">
              <w:rPr>
                <w:b w:val="0"/>
                <w:bCs/>
              </w:rPr>
              <w:t xml:space="preserve">, </w:t>
            </w:r>
            <w:proofErr w:type="spellStart"/>
            <w:r w:rsidR="006567F1" w:rsidRPr="006567F1">
              <w:rPr>
                <w:b w:val="0"/>
                <w:bCs/>
              </w:rPr>
              <w:t>Akungba</w:t>
            </w:r>
            <w:proofErr w:type="spellEnd"/>
            <w:r w:rsidR="006567F1" w:rsidRPr="006567F1">
              <w:rPr>
                <w:b w:val="0"/>
                <w:bCs/>
              </w:rPr>
              <w:t xml:space="preserve"> </w:t>
            </w:r>
            <w:proofErr w:type="spellStart"/>
            <w:r w:rsidR="006567F1" w:rsidRPr="006567F1">
              <w:rPr>
                <w:b w:val="0"/>
                <w:bCs/>
              </w:rPr>
              <w:t>Akoko</w:t>
            </w:r>
            <w:proofErr w:type="spellEnd"/>
            <w:r w:rsidR="006567F1" w:rsidRPr="006567F1">
              <w:rPr>
                <w:b w:val="0"/>
                <w:bCs/>
              </w:rPr>
              <w:t>, Ondo State.</w:t>
            </w:r>
            <w:r w:rsidR="006567F1">
              <w:t xml:space="preserve"> </w:t>
            </w:r>
            <w:r w:rsidRPr="006567F1">
              <w:rPr>
                <w:b w:val="0"/>
                <w:bCs/>
              </w:rPr>
              <w:t xml:space="preserve"> (</w:t>
            </w:r>
            <w:r w:rsidRPr="001F17E2">
              <w:rPr>
                <w:b w:val="0"/>
                <w:bCs/>
              </w:rPr>
              <w:t>December 2008</w:t>
            </w:r>
            <w:r w:rsidR="00036450" w:rsidRPr="001F17E2">
              <w:rPr>
                <w:b w:val="0"/>
                <w:bCs/>
              </w:rPr>
              <w:t xml:space="preserve"> </w:t>
            </w:r>
            <w:r w:rsidRPr="001F17E2">
              <w:rPr>
                <w:b w:val="0"/>
                <w:bCs/>
              </w:rPr>
              <w:t>–</w:t>
            </w:r>
            <w:r w:rsidR="00036450" w:rsidRPr="001F17E2">
              <w:rPr>
                <w:b w:val="0"/>
                <w:bCs/>
              </w:rPr>
              <w:t xml:space="preserve"> </w:t>
            </w:r>
            <w:r w:rsidRPr="001F17E2">
              <w:rPr>
                <w:b w:val="0"/>
                <w:bCs/>
              </w:rPr>
              <w:t>August 2013</w:t>
            </w:r>
            <w:r w:rsidRPr="006567F1">
              <w:rPr>
                <w:b w:val="0"/>
                <w:bCs/>
              </w:rPr>
              <w:t>)</w:t>
            </w:r>
          </w:p>
          <w:p w14:paraId="3D18A0FC" w14:textId="7FB4CDEB" w:rsidR="00036450" w:rsidRDefault="001F17E2" w:rsidP="00036450">
            <w:r>
              <w:t>Major: Computer Science (BSc)</w:t>
            </w:r>
          </w:p>
          <w:sdt>
            <w:sdtPr>
              <w:id w:val="1001553383"/>
              <w:placeholder>
                <w:docPart w:val="A64F6D4F079142AA91888760C45C773A"/>
              </w:placeholder>
              <w:temporary/>
              <w:showingPlcHdr/>
              <w15:appearance w15:val="hidden"/>
            </w:sdtPr>
            <w:sdtEndPr/>
            <w:sdtContent>
              <w:p w14:paraId="74E4AC73" w14:textId="77777777" w:rsidR="00036450" w:rsidRDefault="00036450" w:rsidP="00036450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03B8ADDE" w14:textId="66AD746C" w:rsidR="00036450" w:rsidRDefault="001F17E2" w:rsidP="00B359E4">
            <w:pPr>
              <w:pStyle w:val="Heading4"/>
              <w:rPr>
                <w:bCs/>
              </w:rPr>
            </w:pPr>
            <w:r w:rsidRPr="001F17E2">
              <w:t>Federal Ministry of Communications and Digital Economy, Abuja, Nigeria</w:t>
            </w:r>
            <w:r w:rsidR="00036450" w:rsidRPr="00036450">
              <w:t xml:space="preserve"> </w:t>
            </w:r>
            <w:r>
              <w:t>(</w:t>
            </w:r>
            <w:r w:rsidRPr="001F17E2">
              <w:t>Systems Analyst</w:t>
            </w:r>
            <w:r>
              <w:t>)</w:t>
            </w:r>
          </w:p>
          <w:p w14:paraId="5EF2DB50" w14:textId="13E21EE9" w:rsidR="00036450" w:rsidRDefault="001F17E2" w:rsidP="00B359E4">
            <w:pPr>
              <w:pStyle w:val="Date"/>
            </w:pPr>
            <w:r>
              <w:t xml:space="preserve">December </w:t>
            </w:r>
            <w:r w:rsidRPr="001F17E2">
              <w:t>2014</w:t>
            </w:r>
            <w:r w:rsidR="00036450" w:rsidRPr="00036450">
              <w:t>–</w:t>
            </w:r>
            <w:r>
              <w:t>Present</w:t>
            </w:r>
          </w:p>
          <w:p w14:paraId="64C88877" w14:textId="253A47BC" w:rsidR="00A57CCC" w:rsidRDefault="00A57CCC" w:rsidP="00A17585">
            <w:pPr>
              <w:jc w:val="both"/>
            </w:pPr>
            <w:r>
              <w:t xml:space="preserve">- </w:t>
            </w:r>
            <w:r w:rsidR="00A17585">
              <w:t>Assisting</w:t>
            </w:r>
            <w:r w:rsidRPr="00A57CCC">
              <w:t xml:space="preserve"> the Director of e-Government in coordinating departmental activities</w:t>
            </w:r>
          </w:p>
          <w:p w14:paraId="3B45E7C6" w14:textId="2E7ED800" w:rsidR="00A17585" w:rsidRPr="00A57CCC" w:rsidRDefault="00A17585" w:rsidP="00A17585">
            <w:pPr>
              <w:jc w:val="both"/>
            </w:pPr>
            <w:r>
              <w:t xml:space="preserve">- </w:t>
            </w:r>
            <w:r w:rsidRPr="00A17585">
              <w:t xml:space="preserve">Coordination of </w:t>
            </w:r>
            <w:r>
              <w:t xml:space="preserve">nationwide </w:t>
            </w:r>
            <w:r w:rsidRPr="00A17585">
              <w:t>quarterly e-Government capacity building program</w:t>
            </w:r>
          </w:p>
          <w:p w14:paraId="25D478B6" w14:textId="296CCC1B" w:rsidR="00036450" w:rsidRDefault="00A57CCC" w:rsidP="00A17585">
            <w:pPr>
              <w:jc w:val="both"/>
            </w:pPr>
            <w:r>
              <w:t xml:space="preserve">- </w:t>
            </w:r>
            <w:r w:rsidR="001F17E2" w:rsidRPr="001F17E2">
              <w:t>Liais</w:t>
            </w:r>
            <w:r>
              <w:t>ing</w:t>
            </w:r>
            <w:r w:rsidR="001F17E2" w:rsidRPr="001F17E2">
              <w:t xml:space="preserve"> with software </w:t>
            </w:r>
            <w:r>
              <w:t>consultants</w:t>
            </w:r>
            <w:r w:rsidR="001F17E2" w:rsidRPr="001F17E2">
              <w:t xml:space="preserve"> </w:t>
            </w:r>
            <w:r w:rsidR="00A17585">
              <w:t>in</w:t>
            </w:r>
            <w:r w:rsidR="001F17E2" w:rsidRPr="001F17E2">
              <w:t xml:space="preserve"> </w:t>
            </w:r>
            <w:r w:rsidR="00AA2426">
              <w:t>devis</w:t>
            </w:r>
            <w:r w:rsidR="00A17585">
              <w:t>ing</w:t>
            </w:r>
            <w:r w:rsidR="00AA2426">
              <w:t xml:space="preserve"> implementation plans for </w:t>
            </w:r>
            <w:r w:rsidR="00054DA0">
              <w:t xml:space="preserve">     </w:t>
            </w:r>
            <w:r w:rsidR="001F17E2" w:rsidRPr="001F17E2">
              <w:t>Government Service Portal and Government Contact Centre</w:t>
            </w:r>
            <w:r w:rsidR="00AA2426">
              <w:t>.</w:t>
            </w:r>
          </w:p>
          <w:p w14:paraId="703D625A" w14:textId="210826A7" w:rsidR="00FF6805" w:rsidRDefault="00AA2426" w:rsidP="00A17585">
            <w:pPr>
              <w:jc w:val="both"/>
            </w:pPr>
            <w:r>
              <w:t xml:space="preserve">- </w:t>
            </w:r>
            <w:r w:rsidR="00FF6805">
              <w:t>Serve as IT help desk</w:t>
            </w:r>
            <w:r>
              <w:t xml:space="preserve"> officer</w:t>
            </w:r>
            <w:r w:rsidR="00FF6805">
              <w:t xml:space="preserve"> for the </w:t>
            </w:r>
            <w:r w:rsidR="00702B3A">
              <w:t>Enterprise Content Management.</w:t>
            </w:r>
          </w:p>
          <w:p w14:paraId="53C0208E" w14:textId="608149AC" w:rsidR="005F69D3" w:rsidRDefault="00A17585" w:rsidP="00A17585">
            <w:pPr>
              <w:jc w:val="both"/>
            </w:pPr>
            <w:r>
              <w:t xml:space="preserve">- </w:t>
            </w:r>
            <w:r w:rsidR="005F69D3">
              <w:t>Coordinat</w:t>
            </w:r>
            <w:r>
              <w:t>ing</w:t>
            </w:r>
            <w:r w:rsidR="005F69D3">
              <w:t xml:space="preserve"> and </w:t>
            </w:r>
            <w:r w:rsidR="005F69D3" w:rsidRPr="005F69D3">
              <w:t>train</w:t>
            </w:r>
            <w:r>
              <w:t>ing</w:t>
            </w:r>
            <w:r w:rsidR="005F69D3" w:rsidRPr="005F69D3">
              <w:t xml:space="preserve"> internship students on the concept of e-Government, System Analysis and Python Programming.</w:t>
            </w:r>
          </w:p>
          <w:p w14:paraId="6327A021" w14:textId="1321169B" w:rsidR="004D3011" w:rsidRDefault="004D3011" w:rsidP="00036450"/>
          <w:p w14:paraId="113F858D" w14:textId="0CE10A9D" w:rsidR="001F17E2" w:rsidRPr="001F17E2" w:rsidRDefault="001F17E2" w:rsidP="001F17E2">
            <w:pPr>
              <w:pStyle w:val="Heading4"/>
            </w:pPr>
            <w:r w:rsidRPr="001F17E2">
              <w:t>Day Secondary School, Auna</w:t>
            </w:r>
            <w:r w:rsidRPr="004D3011">
              <w:t xml:space="preserve"> </w:t>
            </w:r>
            <w:r w:rsidRPr="001C308C">
              <w:rPr>
                <w:b w:val="0"/>
                <w:bCs/>
              </w:rPr>
              <w:t>(Teaching)</w:t>
            </w:r>
          </w:p>
          <w:p w14:paraId="4CF33AAE" w14:textId="76ED68F9" w:rsidR="001F17E2" w:rsidRPr="004D3011" w:rsidRDefault="001F17E2" w:rsidP="001F17E2">
            <w:pPr>
              <w:pStyle w:val="Date"/>
            </w:pPr>
            <w:r>
              <w:t>November 2013</w:t>
            </w:r>
            <w:r w:rsidRPr="004D3011">
              <w:t>–</w:t>
            </w:r>
            <w:r>
              <w:t>November 2014</w:t>
            </w:r>
          </w:p>
          <w:p w14:paraId="2A1EF17D" w14:textId="045907E7" w:rsidR="001F17E2" w:rsidRPr="004D3011" w:rsidRDefault="001F17E2" w:rsidP="001F17E2">
            <w:r w:rsidRPr="001F17E2">
              <w:t>Taught senior class students on computer studies and was able to raise the average score grade from D to B</w:t>
            </w:r>
            <w:r w:rsidRPr="004D3011">
              <w:t xml:space="preserve"> </w:t>
            </w:r>
          </w:p>
          <w:p w14:paraId="00231ECF" w14:textId="77777777" w:rsidR="001F17E2" w:rsidRDefault="001F17E2" w:rsidP="001F17E2"/>
          <w:p w14:paraId="5E6188DF" w14:textId="13A67037" w:rsidR="001F17E2" w:rsidRPr="001C308C" w:rsidRDefault="001F17E2" w:rsidP="001F17E2">
            <w:pPr>
              <w:pStyle w:val="Heading4"/>
              <w:rPr>
                <w:b w:val="0"/>
                <w:bCs/>
              </w:rPr>
            </w:pPr>
            <w:r>
              <w:t>Adekunle Ajasin University</w:t>
            </w:r>
            <w:r w:rsidRPr="004D3011">
              <w:t xml:space="preserve"> </w:t>
            </w:r>
            <w:r w:rsidRPr="001C308C">
              <w:rPr>
                <w:b w:val="0"/>
                <w:bCs/>
              </w:rPr>
              <w:t>(Intern)</w:t>
            </w:r>
          </w:p>
          <w:p w14:paraId="5ECCAA27" w14:textId="2D77939F" w:rsidR="001F17E2" w:rsidRPr="004D3011" w:rsidRDefault="001F17E2" w:rsidP="001F17E2">
            <w:pPr>
              <w:pStyle w:val="Date"/>
            </w:pPr>
            <w:r>
              <w:t>January 2011</w:t>
            </w:r>
            <w:r w:rsidRPr="004D3011">
              <w:t>–</w:t>
            </w:r>
            <w:r>
              <w:t>March 2011</w:t>
            </w:r>
          </w:p>
          <w:p w14:paraId="48F732D1" w14:textId="77777777" w:rsidR="001F17E2" w:rsidRDefault="001F17E2" w:rsidP="005F69D3">
            <w:pPr>
              <w:jc w:val="both"/>
            </w:pPr>
            <w:r>
              <w:t xml:space="preserve">Performed the role of an IT support staff under the supervision of permanent staff. </w:t>
            </w:r>
          </w:p>
          <w:p w14:paraId="5B326685" w14:textId="4E654535" w:rsidR="001F17E2" w:rsidRDefault="001F17E2" w:rsidP="005F69D3">
            <w:pPr>
              <w:jc w:val="both"/>
            </w:pPr>
            <w:r>
              <w:t>Ensured proper working of the computers, computer networks and the website</w:t>
            </w:r>
          </w:p>
          <w:p w14:paraId="1BE60015" w14:textId="1405CE9F" w:rsidR="004D3011" w:rsidRPr="005F69D3" w:rsidRDefault="001F17E2" w:rsidP="00036450">
            <w:pPr>
              <w:rPr>
                <w:sz w:val="2"/>
                <w:szCs w:val="2"/>
              </w:rPr>
            </w:pPr>
            <w:r w:rsidRPr="004D3011">
              <w:t xml:space="preserve"> </w:t>
            </w:r>
          </w:p>
          <w:sdt>
            <w:sdtPr>
              <w:id w:val="1669594239"/>
              <w:placeholder>
                <w:docPart w:val="4ED152DF9D6C4600A606444C47F80308"/>
              </w:placeholder>
              <w:temporary/>
              <w:showingPlcHdr/>
              <w15:appearance w15:val="hidden"/>
            </w:sdtPr>
            <w:sdtEndPr/>
            <w:sdtContent>
              <w:p w14:paraId="78B24812" w14:textId="0BEB1F1F" w:rsidR="001F17E2" w:rsidRPr="001F17E2" w:rsidRDefault="00180329" w:rsidP="001F17E2">
                <w:pPr>
                  <w:pStyle w:val="Heading2"/>
                </w:pPr>
                <w:r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p>
            </w:sdtContent>
          </w:sdt>
          <w:p w14:paraId="253121FC" w14:textId="77777777" w:rsidR="001F17E2" w:rsidRDefault="001F17E2" w:rsidP="001F17E2">
            <w:pPr>
              <w:pStyle w:val="Date"/>
              <w:jc w:val="both"/>
            </w:pPr>
            <w:r w:rsidRPr="001F17E2">
              <w:rPr>
                <w:b/>
                <w:bCs/>
              </w:rPr>
              <w:t>Programming skills:</w:t>
            </w:r>
            <w:r>
              <w:t xml:space="preserve"> </w:t>
            </w:r>
            <w:r w:rsidRPr="001F17E2">
              <w:t>Python programming, Dat</w:t>
            </w:r>
            <w:r>
              <w:t>a</w:t>
            </w:r>
            <w:r w:rsidRPr="001F17E2">
              <w:t xml:space="preserve"> Science, </w:t>
            </w:r>
          </w:p>
          <w:p w14:paraId="5F7CBBFE" w14:textId="3B0C3BAD" w:rsidR="001F17E2" w:rsidRPr="001F17E2" w:rsidRDefault="001F17E2" w:rsidP="001F17E2">
            <w:pPr>
              <w:pStyle w:val="Date"/>
              <w:jc w:val="both"/>
            </w:pPr>
            <w:r>
              <w:t xml:space="preserve">                                  </w:t>
            </w:r>
            <w:r w:rsidRPr="001F17E2">
              <w:t>Java</w:t>
            </w:r>
            <w:r>
              <w:t xml:space="preserve"> P</w:t>
            </w:r>
            <w:r w:rsidRPr="001F17E2">
              <w:t>rogramming,</w:t>
            </w:r>
            <w:r>
              <w:t xml:space="preserve"> </w:t>
            </w:r>
            <w:r w:rsidRPr="001F17E2">
              <w:t>Machine Learning</w:t>
            </w:r>
            <w:r w:rsidR="00681508">
              <w:t>, SQL</w:t>
            </w:r>
            <w:r>
              <w:t>.</w:t>
            </w:r>
          </w:p>
          <w:p w14:paraId="4F44ED44" w14:textId="521CB5A1" w:rsidR="001F17E2" w:rsidRDefault="001F17E2" w:rsidP="001F17E2">
            <w:pPr>
              <w:pStyle w:val="Date"/>
              <w:jc w:val="both"/>
            </w:pPr>
            <w:r w:rsidRPr="001F17E2">
              <w:rPr>
                <w:b/>
                <w:bCs/>
              </w:rPr>
              <w:t>Analytics tools:</w:t>
            </w:r>
            <w:r w:rsidRPr="001F17E2">
              <w:t xml:space="preserve">    </w:t>
            </w:r>
            <w:r>
              <w:t xml:space="preserve">    </w:t>
            </w:r>
            <w:r w:rsidRPr="001F17E2">
              <w:t xml:space="preserve">SPSS, Excel, </w:t>
            </w:r>
            <w:proofErr w:type="spellStart"/>
            <w:r w:rsidRPr="001F17E2">
              <w:t>WarpPLS</w:t>
            </w:r>
            <w:proofErr w:type="spellEnd"/>
          </w:p>
          <w:p w14:paraId="442C46AC" w14:textId="2B63AE87" w:rsidR="002D1A3E" w:rsidRPr="002D1A3E" w:rsidRDefault="002D1A3E" w:rsidP="002D1A3E">
            <w:r w:rsidRPr="002D1A3E">
              <w:rPr>
                <w:b/>
                <w:bCs/>
              </w:rPr>
              <w:t>Online Repository:</w:t>
            </w:r>
            <w:r>
              <w:rPr>
                <w:b/>
                <w:bCs/>
              </w:rPr>
              <w:t xml:space="preserve">  </w:t>
            </w:r>
            <w:r>
              <w:t>GitHub</w:t>
            </w:r>
          </w:p>
          <w:p w14:paraId="2B74C2F2" w14:textId="77777777" w:rsidR="00036450" w:rsidRDefault="001F17E2" w:rsidP="001F17E2">
            <w:pPr>
              <w:pStyle w:val="Date"/>
              <w:jc w:val="both"/>
            </w:pPr>
            <w:r w:rsidRPr="001F17E2">
              <w:rPr>
                <w:b/>
                <w:bCs/>
              </w:rPr>
              <w:t>Others:</w:t>
            </w:r>
            <w:r w:rsidRPr="001F17E2">
              <w:t xml:space="preserve">            </w:t>
            </w:r>
            <w:r>
              <w:t xml:space="preserve">         </w:t>
            </w:r>
            <w:r w:rsidRPr="001F17E2">
              <w:t>Online Marketing</w:t>
            </w:r>
          </w:p>
          <w:p w14:paraId="001D2CCB" w14:textId="065CF473" w:rsidR="003D723A" w:rsidRPr="003D723A" w:rsidRDefault="003D723A" w:rsidP="003D723A"/>
        </w:tc>
      </w:tr>
    </w:tbl>
    <w:p w14:paraId="563E5A0D" w14:textId="77777777" w:rsidR="0043117B" w:rsidRDefault="00B74E1C" w:rsidP="000C45FF">
      <w:pPr>
        <w:tabs>
          <w:tab w:val="left" w:pos="990"/>
        </w:tabs>
      </w:pPr>
    </w:p>
    <w:sectPr w:rsidR="0043117B" w:rsidSect="002D1A3E">
      <w:headerReference w:type="default" r:id="rId11"/>
      <w:pgSz w:w="12240" w:h="15840"/>
      <w:pgMar w:top="720" w:right="720" w:bottom="18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6683F6" w14:textId="77777777" w:rsidR="00B74E1C" w:rsidRDefault="00B74E1C" w:rsidP="000C45FF">
      <w:r>
        <w:separator/>
      </w:r>
    </w:p>
  </w:endnote>
  <w:endnote w:type="continuationSeparator" w:id="0">
    <w:p w14:paraId="46117B70" w14:textId="77777777" w:rsidR="00B74E1C" w:rsidRDefault="00B74E1C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091D1" w14:textId="77777777" w:rsidR="00B74E1C" w:rsidRDefault="00B74E1C" w:rsidP="000C45FF">
      <w:r>
        <w:separator/>
      </w:r>
    </w:p>
  </w:footnote>
  <w:footnote w:type="continuationSeparator" w:id="0">
    <w:p w14:paraId="67F2B54A" w14:textId="77777777" w:rsidR="00B74E1C" w:rsidRDefault="00B74E1C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01E37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61745F7" wp14:editId="55E3E86D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8" name="Graphic 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zNDQzMTI3NTIxMrFU0lEKTi0uzszPAykwqQUAajbwqCwAAAA="/>
  </w:docVars>
  <w:rsids>
    <w:rsidRoot w:val="001F17E2"/>
    <w:rsid w:val="00036450"/>
    <w:rsid w:val="00054DA0"/>
    <w:rsid w:val="00094499"/>
    <w:rsid w:val="000C45FF"/>
    <w:rsid w:val="000E3FD1"/>
    <w:rsid w:val="00112054"/>
    <w:rsid w:val="001317D8"/>
    <w:rsid w:val="001525E1"/>
    <w:rsid w:val="00180329"/>
    <w:rsid w:val="0019001F"/>
    <w:rsid w:val="001A3B95"/>
    <w:rsid w:val="001A74A5"/>
    <w:rsid w:val="001B2ABD"/>
    <w:rsid w:val="001C308C"/>
    <w:rsid w:val="001E0391"/>
    <w:rsid w:val="001E1759"/>
    <w:rsid w:val="001F17E2"/>
    <w:rsid w:val="001F1ECC"/>
    <w:rsid w:val="002400EB"/>
    <w:rsid w:val="00256CF7"/>
    <w:rsid w:val="00281FD5"/>
    <w:rsid w:val="00295C7B"/>
    <w:rsid w:val="002D0EA3"/>
    <w:rsid w:val="002D1A3E"/>
    <w:rsid w:val="0030481B"/>
    <w:rsid w:val="003156FC"/>
    <w:rsid w:val="003254B5"/>
    <w:rsid w:val="0037121F"/>
    <w:rsid w:val="003910D8"/>
    <w:rsid w:val="003A6B7D"/>
    <w:rsid w:val="003B06CA"/>
    <w:rsid w:val="003D723A"/>
    <w:rsid w:val="004071FC"/>
    <w:rsid w:val="00445947"/>
    <w:rsid w:val="00452323"/>
    <w:rsid w:val="004813B3"/>
    <w:rsid w:val="00496591"/>
    <w:rsid w:val="004C63E4"/>
    <w:rsid w:val="004C6613"/>
    <w:rsid w:val="004D3011"/>
    <w:rsid w:val="005262AC"/>
    <w:rsid w:val="00556F14"/>
    <w:rsid w:val="00574B23"/>
    <w:rsid w:val="005E39D5"/>
    <w:rsid w:val="005F69D3"/>
    <w:rsid w:val="00600670"/>
    <w:rsid w:val="0062123A"/>
    <w:rsid w:val="00646E75"/>
    <w:rsid w:val="006567F1"/>
    <w:rsid w:val="006771D0"/>
    <w:rsid w:val="00681508"/>
    <w:rsid w:val="006D5E6E"/>
    <w:rsid w:val="00702B3A"/>
    <w:rsid w:val="007053A5"/>
    <w:rsid w:val="00715FCB"/>
    <w:rsid w:val="00737BF8"/>
    <w:rsid w:val="00743101"/>
    <w:rsid w:val="0076395B"/>
    <w:rsid w:val="00764C9F"/>
    <w:rsid w:val="007775E1"/>
    <w:rsid w:val="007867A0"/>
    <w:rsid w:val="007927F5"/>
    <w:rsid w:val="007F4BC3"/>
    <w:rsid w:val="00802CA0"/>
    <w:rsid w:val="008E4454"/>
    <w:rsid w:val="009260CD"/>
    <w:rsid w:val="00940A66"/>
    <w:rsid w:val="00952C25"/>
    <w:rsid w:val="00991C61"/>
    <w:rsid w:val="009A28D4"/>
    <w:rsid w:val="00A17585"/>
    <w:rsid w:val="00A2118D"/>
    <w:rsid w:val="00A55134"/>
    <w:rsid w:val="00A57CCC"/>
    <w:rsid w:val="00AA2426"/>
    <w:rsid w:val="00AD0A50"/>
    <w:rsid w:val="00AD76E2"/>
    <w:rsid w:val="00AF5D5E"/>
    <w:rsid w:val="00B20152"/>
    <w:rsid w:val="00B359E4"/>
    <w:rsid w:val="00B57D98"/>
    <w:rsid w:val="00B70850"/>
    <w:rsid w:val="00B74E1C"/>
    <w:rsid w:val="00BB1149"/>
    <w:rsid w:val="00BF39D0"/>
    <w:rsid w:val="00C066B6"/>
    <w:rsid w:val="00C364E9"/>
    <w:rsid w:val="00C37BA1"/>
    <w:rsid w:val="00C4674C"/>
    <w:rsid w:val="00C506CF"/>
    <w:rsid w:val="00C607E3"/>
    <w:rsid w:val="00C72BED"/>
    <w:rsid w:val="00C9578B"/>
    <w:rsid w:val="00CA573C"/>
    <w:rsid w:val="00CB0055"/>
    <w:rsid w:val="00D2522B"/>
    <w:rsid w:val="00D31D5A"/>
    <w:rsid w:val="00D37694"/>
    <w:rsid w:val="00D422DE"/>
    <w:rsid w:val="00D5459D"/>
    <w:rsid w:val="00DA1F4D"/>
    <w:rsid w:val="00DB649E"/>
    <w:rsid w:val="00DD172A"/>
    <w:rsid w:val="00E25A26"/>
    <w:rsid w:val="00E4381A"/>
    <w:rsid w:val="00E55D74"/>
    <w:rsid w:val="00E72CE2"/>
    <w:rsid w:val="00EE3FCD"/>
    <w:rsid w:val="00F024AF"/>
    <w:rsid w:val="00F47C57"/>
    <w:rsid w:val="00F60274"/>
    <w:rsid w:val="00F670FC"/>
    <w:rsid w:val="00F77FB9"/>
    <w:rsid w:val="00FB068F"/>
    <w:rsid w:val="00FB4A86"/>
    <w:rsid w:val="00FF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4CBC7A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A57C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AdeVic/AdeVic/tree/m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delaminiyi@gmail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en-US%7b5A318F30-01E9-4010-9A75-E9D061A9AACF%7d\%7b6FD218A3-A662-4DAD-891F-FD53B146F6A8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A2E9DE8F9764E8A88C0996E167E5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813989-A982-456B-B789-C2B0E8E7BC67}"/>
      </w:docPartPr>
      <w:docPartBody>
        <w:p w:rsidR="001479AF" w:rsidRDefault="000169D4">
          <w:pPr>
            <w:pStyle w:val="EA2E9DE8F9764E8A88C0996E167E522D"/>
          </w:pPr>
          <w:r w:rsidRPr="00D5459D">
            <w:t>Profile</w:t>
          </w:r>
        </w:p>
      </w:docPartBody>
    </w:docPart>
    <w:docPart>
      <w:docPartPr>
        <w:name w:val="B2E77DAA8E3C4ACB9B7EB06A8E016C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6B12F3-5A28-4D1D-B6DA-35B1222A80D0}"/>
      </w:docPartPr>
      <w:docPartBody>
        <w:p w:rsidR="001479AF" w:rsidRDefault="000169D4">
          <w:pPr>
            <w:pStyle w:val="B2E77DAA8E3C4ACB9B7EB06A8E016CDC"/>
          </w:pPr>
          <w:r w:rsidRPr="00CB0055">
            <w:t>Contact</w:t>
          </w:r>
        </w:p>
      </w:docPartBody>
    </w:docPart>
    <w:docPart>
      <w:docPartPr>
        <w:name w:val="222DFFFFD8DF463DB872609458BD0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77F27-A0EF-4C75-8542-16C2ABD00FE9}"/>
      </w:docPartPr>
      <w:docPartBody>
        <w:p w:rsidR="001479AF" w:rsidRDefault="000169D4">
          <w:pPr>
            <w:pStyle w:val="222DFFFFD8DF463DB872609458BD0346"/>
          </w:pPr>
          <w:r w:rsidRPr="004D3011">
            <w:t>PHONE:</w:t>
          </w:r>
        </w:p>
      </w:docPartBody>
    </w:docPart>
    <w:docPart>
      <w:docPartPr>
        <w:name w:val="2971151B820841A4AA37B1CB272BC8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82465-1873-47C3-A3FD-B29DC260110F}"/>
      </w:docPartPr>
      <w:docPartBody>
        <w:p w:rsidR="001479AF" w:rsidRDefault="000169D4">
          <w:pPr>
            <w:pStyle w:val="2971151B820841A4AA37B1CB272BC824"/>
          </w:pPr>
          <w:r w:rsidRPr="004D3011">
            <w:t>EMAIL:</w:t>
          </w:r>
        </w:p>
      </w:docPartBody>
    </w:docPart>
    <w:docPart>
      <w:docPartPr>
        <w:name w:val="4E660CEF26C14D7E96C1E053A9A3D8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B08183-4447-46B4-A934-25306F83C3F4}"/>
      </w:docPartPr>
      <w:docPartBody>
        <w:p w:rsidR="001479AF" w:rsidRDefault="000169D4">
          <w:pPr>
            <w:pStyle w:val="4E660CEF26C14D7E96C1E053A9A3D86B"/>
          </w:pPr>
          <w:r w:rsidRPr="00CB0055">
            <w:t>Hobbies</w:t>
          </w:r>
        </w:p>
      </w:docPartBody>
    </w:docPart>
    <w:docPart>
      <w:docPartPr>
        <w:name w:val="77A9D03CCF32410AA170A2E28A0F35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BDA8F7-0A5C-48F3-82B9-3301AF78F6F5}"/>
      </w:docPartPr>
      <w:docPartBody>
        <w:p w:rsidR="001479AF" w:rsidRDefault="000169D4">
          <w:pPr>
            <w:pStyle w:val="77A9D03CCF32410AA170A2E28A0F357A"/>
          </w:pPr>
          <w:r w:rsidRPr="00036450">
            <w:t>EDUCATION</w:t>
          </w:r>
        </w:p>
      </w:docPartBody>
    </w:docPart>
    <w:docPart>
      <w:docPartPr>
        <w:name w:val="A64F6D4F079142AA91888760C45C77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533D09-836F-4B62-829B-9F6FDB1325E7}"/>
      </w:docPartPr>
      <w:docPartBody>
        <w:p w:rsidR="001479AF" w:rsidRDefault="000169D4">
          <w:pPr>
            <w:pStyle w:val="A64F6D4F079142AA91888760C45C773A"/>
          </w:pPr>
          <w:r w:rsidRPr="00036450">
            <w:t>WORK EXPERIENCE</w:t>
          </w:r>
        </w:p>
      </w:docPartBody>
    </w:docPart>
    <w:docPart>
      <w:docPartPr>
        <w:name w:val="4ED152DF9D6C4600A606444C47F803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07C4AD-2750-4324-9AA7-C89F540597C7}"/>
      </w:docPartPr>
      <w:docPartBody>
        <w:p w:rsidR="001479AF" w:rsidRDefault="000169D4">
          <w:pPr>
            <w:pStyle w:val="4ED152DF9D6C4600A606444C47F80308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BFB"/>
    <w:rsid w:val="000169D4"/>
    <w:rsid w:val="001479AF"/>
    <w:rsid w:val="0046384E"/>
    <w:rsid w:val="0091694C"/>
    <w:rsid w:val="00B02ED4"/>
    <w:rsid w:val="00B90E53"/>
    <w:rsid w:val="00F6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F63BFB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2E9DE8F9764E8A88C0996E167E522D">
    <w:name w:val="EA2E9DE8F9764E8A88C0996E167E522D"/>
  </w:style>
  <w:style w:type="paragraph" w:customStyle="1" w:styleId="B2E77DAA8E3C4ACB9B7EB06A8E016CDC">
    <w:name w:val="B2E77DAA8E3C4ACB9B7EB06A8E016CDC"/>
  </w:style>
  <w:style w:type="paragraph" w:customStyle="1" w:styleId="222DFFFFD8DF463DB872609458BD0346">
    <w:name w:val="222DFFFFD8DF463DB872609458BD0346"/>
  </w:style>
  <w:style w:type="paragraph" w:customStyle="1" w:styleId="2971151B820841A4AA37B1CB272BC824">
    <w:name w:val="2971151B820841A4AA37B1CB272BC824"/>
  </w:style>
  <w:style w:type="character" w:styleId="Hyperlink">
    <w:name w:val="Hyperlink"/>
    <w:basedOn w:val="DefaultParagraphFont"/>
    <w:uiPriority w:val="99"/>
    <w:unhideWhenUsed/>
    <w:rsid w:val="00F63BFB"/>
    <w:rPr>
      <w:color w:val="C45911" w:themeColor="accent2" w:themeShade="BF"/>
      <w:u w:val="single"/>
    </w:rPr>
  </w:style>
  <w:style w:type="paragraph" w:customStyle="1" w:styleId="4E660CEF26C14D7E96C1E053A9A3D86B">
    <w:name w:val="4E660CEF26C14D7E96C1E053A9A3D86B"/>
  </w:style>
  <w:style w:type="paragraph" w:customStyle="1" w:styleId="77A9D03CCF32410AA170A2E28A0F357A">
    <w:name w:val="77A9D03CCF32410AA170A2E28A0F357A"/>
  </w:style>
  <w:style w:type="paragraph" w:customStyle="1" w:styleId="A64F6D4F079142AA91888760C45C773A">
    <w:name w:val="A64F6D4F079142AA91888760C45C773A"/>
  </w:style>
  <w:style w:type="character" w:customStyle="1" w:styleId="Heading2Char">
    <w:name w:val="Heading 2 Char"/>
    <w:basedOn w:val="DefaultParagraphFont"/>
    <w:link w:val="Heading2"/>
    <w:uiPriority w:val="9"/>
    <w:rsid w:val="00F63BFB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4ED152DF9D6C4600A606444C47F80308">
    <w:name w:val="4ED152DF9D6C4600A606444C47F8030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22B3B-17DC-41E9-8436-892D16457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{6FD218A3-A662-4DAD-891F-FD53B146F6A8}tf00546271_win32.dotx</Template>
  <TotalTime>0</TotalTime>
  <Pages>1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2022-07-08T17:52:00Z</dcterms:created>
  <dcterms:modified xsi:type="dcterms:W3CDTF">2022-07-08T18:28:00Z</dcterms:modified>
</cp:coreProperties>
</file>